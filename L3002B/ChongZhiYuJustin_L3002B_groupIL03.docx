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4C6D5" w14:textId="77777777" w:rsidR="00F81F53" w:rsidRDefault="001C5F26"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0800EA" wp14:editId="6917F51D">
                <wp:simplePos x="0" y="0"/>
                <wp:positionH relativeFrom="column">
                  <wp:posOffset>1040130</wp:posOffset>
                </wp:positionH>
                <wp:positionV relativeFrom="paragraph">
                  <wp:posOffset>213356</wp:posOffset>
                </wp:positionV>
                <wp:extent cx="4606290" cy="281306"/>
                <wp:effectExtent l="0" t="0" r="22860" b="23494"/>
                <wp:wrapNone/>
                <wp:docPr id="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281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4B9434" w14:textId="00709115" w:rsidR="00F81F53" w:rsidRDefault="00D70925">
                            <w:r>
                              <w:t>Justin Chong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0800E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81.9pt;margin-top:16.8pt;width:362.7pt;height:22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" strokeweight=".17625mm">
                <v:textbox>
                  <w:txbxContent>
                    <w:p w14:paraId="134B9434" w14:textId="00709115" w:rsidR="00F81F53" w:rsidRDefault="00D70925">
                      <w:r>
                        <w:t>Justin Chong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lang w:val="en-US"/>
        </w:rPr>
        <w:t xml:space="preserve">Answer Sheet Submitted by </w:t>
      </w:r>
    </w:p>
    <w:p w14:paraId="389CDF34" w14:textId="77777777" w:rsidR="00F81F53" w:rsidRDefault="001C5F2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7233DCA" wp14:editId="7E064991">
                <wp:simplePos x="0" y="0"/>
                <wp:positionH relativeFrom="column">
                  <wp:posOffset>1036316</wp:posOffset>
                </wp:positionH>
                <wp:positionV relativeFrom="paragraph">
                  <wp:posOffset>266062</wp:posOffset>
                </wp:positionV>
                <wp:extent cx="4606290" cy="281306"/>
                <wp:effectExtent l="0" t="0" r="22860" b="23494"/>
                <wp:wrapNone/>
                <wp:docPr id="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281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45E604" w14:textId="6DE501DA" w:rsidR="00F81F53" w:rsidRDefault="00D70925">
                            <w:r>
                              <w:t>U1921177E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33DCA" id="Text Box 18" o:spid="_x0000_s1027" type="#_x0000_t202" style="position:absolute;margin-left:81.6pt;margin-top:20.95pt;width:362.7pt;height:22.1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" strokeweight=".17625mm">
                <v:textbox>
                  <w:txbxContent>
                    <w:p w14:paraId="5D45E604" w14:textId="6DE501DA" w:rsidR="00F81F53" w:rsidRDefault="00D70925">
                      <w:r>
                        <w:t>U1921177E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Name:</w:t>
      </w:r>
    </w:p>
    <w:p w14:paraId="752B9140" w14:textId="77777777" w:rsidR="00F81F53" w:rsidRDefault="001C5F26">
      <w:pPr>
        <w:rPr>
          <w:lang w:val="en-US"/>
        </w:rPr>
      </w:pPr>
      <w:r>
        <w:rPr>
          <w:lang w:val="en-US"/>
        </w:rPr>
        <w:t>Matric Number:</w:t>
      </w:r>
    </w:p>
    <w:p w14:paraId="23702968" w14:textId="77777777" w:rsidR="00F81F53" w:rsidRDefault="001C5F26">
      <w:pPr>
        <w:pBdr>
          <w:bottom w:val="single" w:sz="6" w:space="1" w:color="000000"/>
        </w:pBd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41420D" wp14:editId="2C8FC8A9">
                <wp:simplePos x="0" y="0"/>
                <wp:positionH relativeFrom="column">
                  <wp:posOffset>1036316</wp:posOffset>
                </wp:positionH>
                <wp:positionV relativeFrom="paragraph">
                  <wp:posOffset>38103</wp:posOffset>
                </wp:positionV>
                <wp:extent cx="4606290" cy="281306"/>
                <wp:effectExtent l="0" t="0" r="22860" b="23494"/>
                <wp:wrapNone/>
                <wp:docPr id="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281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E1E5308" w14:textId="71EB929B" w:rsidR="00F81F53" w:rsidRDefault="00D70925">
                            <w:r>
                              <w:t>IL03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1420D" id="Text Box 19" o:spid="_x0000_s1028" type="#_x0000_t202" style="position:absolute;margin-left:81.6pt;margin-top:3pt;width:362.7pt;height:22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" strokeweight=".17625mm">
                <v:textbox>
                  <w:txbxContent>
                    <w:p w14:paraId="5E1E5308" w14:textId="71EB929B" w:rsidR="00F81F53" w:rsidRDefault="00D70925">
                      <w:r>
                        <w:t>IL03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Lab Group:</w:t>
      </w:r>
    </w:p>
    <w:p w14:paraId="20F136A7" w14:textId="77777777" w:rsidR="00F81F53" w:rsidRDefault="001C5F26">
      <w:pPr>
        <w:pBdr>
          <w:bottom w:val="single" w:sz="6" w:space="1" w:color="000000"/>
        </w:pBd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1D05E" wp14:editId="7D7358DF">
                <wp:simplePos x="0" y="0"/>
                <wp:positionH relativeFrom="column">
                  <wp:posOffset>1038228</wp:posOffset>
                </wp:positionH>
                <wp:positionV relativeFrom="paragraph">
                  <wp:posOffset>205109</wp:posOffset>
                </wp:positionV>
                <wp:extent cx="4606290" cy="281306"/>
                <wp:effectExtent l="0" t="0" r="22860" b="23494"/>
                <wp:wrapNone/>
                <wp:docPr id="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281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A899EEA" w14:textId="52781549" w:rsidR="00F81F53" w:rsidRDefault="00D70925">
                            <w:r>
                              <w:t>30/10/20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1D05E" id="_x0000_s1029" type="#_x0000_t202" style="position:absolute;margin-left:81.75pt;margin-top:16.15pt;width:362.7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" strokeweight=".17625mm">
                <v:textbox>
                  <w:txbxContent>
                    <w:p w14:paraId="3A899EEA" w14:textId="52781549" w:rsidR="00F81F53" w:rsidRDefault="00D70925">
                      <w:r>
                        <w:t>30/10/20</w:t>
                      </w:r>
                    </w:p>
                  </w:txbxContent>
                </v:textbox>
              </v:shape>
            </w:pict>
          </mc:Fallback>
        </mc:AlternateContent>
      </w:r>
    </w:p>
    <w:p w14:paraId="60CA5D2A" w14:textId="77777777" w:rsidR="00F81F53" w:rsidRDefault="001C5F26">
      <w:pPr>
        <w:pBdr>
          <w:bottom w:val="single" w:sz="6" w:space="1" w:color="000000"/>
        </w:pBdr>
        <w:rPr>
          <w:lang w:val="en-US"/>
        </w:rPr>
      </w:pPr>
      <w:r>
        <w:rPr>
          <w:lang w:val="en-US"/>
        </w:rPr>
        <w:t>Date:</w:t>
      </w:r>
      <w:r>
        <w:rPr>
          <w:lang w:val="en-US"/>
        </w:rPr>
        <w:tab/>
      </w:r>
    </w:p>
    <w:p w14:paraId="4E64EC73" w14:textId="77777777" w:rsidR="00F81F53" w:rsidRDefault="00F81F53">
      <w:pPr>
        <w:pBdr>
          <w:bottom w:val="single" w:sz="6" w:space="1" w:color="000000"/>
        </w:pBdr>
        <w:rPr>
          <w:lang w:val="en-US"/>
        </w:rPr>
      </w:pPr>
    </w:p>
    <w:p w14:paraId="10CFC99A" w14:textId="77777777" w:rsidR="00F81F53" w:rsidRDefault="001C5F26">
      <w:r>
        <w:rPr>
          <w:b/>
          <w:bCs/>
          <w:lang w:val="en-US"/>
        </w:rPr>
        <w:t>Exercise 1: (Insert screenshot of the Debug session, which must include Register, Disassemble, Memory (starting from 0x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4000 0400) and command wind</w:t>
      </w:r>
      <w:r>
        <w:rPr>
          <w:b/>
          <w:bCs/>
        </w:rPr>
        <w:t>ows)</w:t>
      </w:r>
    </w:p>
    <w:p w14:paraId="0E75D9E9" w14:textId="2F411BA4" w:rsidR="00F81F53" w:rsidRDefault="00D777E0">
      <w:pPr>
        <w:ind w:hanging="851"/>
      </w:pPr>
      <w:r>
        <w:rPr>
          <w:noProof/>
        </w:rPr>
        <w:drawing>
          <wp:inline distT="0" distB="0" distL="0" distR="0" wp14:anchorId="3A50D7A1" wp14:editId="5A617B0E">
            <wp:extent cx="5731510" cy="3080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E54" w14:textId="44994295" w:rsidR="00D777E0" w:rsidRDefault="00D777E0">
      <w:pPr>
        <w:ind w:hanging="851"/>
      </w:pPr>
      <w:r>
        <w:rPr>
          <w:noProof/>
        </w:rPr>
        <w:drawing>
          <wp:inline distT="0" distB="0" distL="0" distR="0" wp14:anchorId="469C2ABD" wp14:editId="25FCD596">
            <wp:extent cx="5731510" cy="3080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5A0" w14:textId="77777777" w:rsidR="00F81F53" w:rsidRDefault="00F81F53"/>
    <w:p w14:paraId="52543DFD" w14:textId="77777777" w:rsidR="00F81F53" w:rsidRDefault="001C5F2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256217" wp14:editId="2E30E898">
                <wp:simplePos x="0" y="0"/>
                <wp:positionH relativeFrom="column">
                  <wp:posOffset>3803017</wp:posOffset>
                </wp:positionH>
                <wp:positionV relativeFrom="paragraph">
                  <wp:posOffset>220983</wp:posOffset>
                </wp:positionV>
                <wp:extent cx="1992633" cy="289563"/>
                <wp:effectExtent l="0" t="0" r="26667" b="15237"/>
                <wp:wrapNone/>
                <wp:docPr id="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633" cy="289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82FDB96" w14:textId="1B6AE3BA" w:rsidR="00F81F53" w:rsidRDefault="007D43C2">
                            <w:r>
                              <w:t>12</w:t>
                            </w:r>
                            <w:r w:rsidR="00D777E0">
                              <w:t>8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56217" id="Text Box 3" o:spid="_x0000_s1030" type="#_x0000_t202" style="position:absolute;margin-left:299.45pt;margin-top:17.4pt;width:156.9pt;height:2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" strokeweight=".17625mm">
                <v:textbox>
                  <w:txbxContent>
                    <w:p w14:paraId="082FDB96" w14:textId="1B6AE3BA" w:rsidR="00F81F53" w:rsidRDefault="007D43C2">
                      <w:r>
                        <w:t>12</w:t>
                      </w:r>
                      <w:r w:rsidR="00D777E0"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t>Please type in your answer in the boxes below:</w:t>
      </w:r>
    </w:p>
    <w:p w14:paraId="04DAFE36" w14:textId="77777777" w:rsidR="00F81F53" w:rsidRDefault="001C5F26">
      <w:pPr>
        <w:spacing w:after="360"/>
      </w:pPr>
      <w:r>
        <w:rPr>
          <w:lang w:val="en-US"/>
        </w:rPr>
        <w:t xml:space="preserve">(1_1) State the number of bytes used in your code </w:t>
      </w:r>
      <w:r>
        <w:rPr>
          <w:lang w:val="en-US"/>
        </w:rPr>
        <w:br/>
        <w:t xml:space="preserve">          (include literal pool and data stored in the program memory) </w:t>
      </w:r>
    </w:p>
    <w:p w14:paraId="6057154A" w14:textId="77777777" w:rsidR="00F81F53" w:rsidRDefault="001C5F26">
      <w:pPr>
        <w:spacing w:after="360"/>
        <w:rPr>
          <w:lang w:val="en-US"/>
        </w:rPr>
      </w:pPr>
      <w:r>
        <w:rPr>
          <w:lang w:val="en-US"/>
        </w:rPr>
        <w:t>(1_2) State the Q17.15 format of the coefficient to hex data :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89"/>
        <w:gridCol w:w="6327"/>
      </w:tblGrid>
      <w:tr w:rsidR="00F81F53" w14:paraId="2CB4DC6D" w14:textId="77777777">
        <w:tblPrEx>
          <w:tblCellMar>
            <w:top w:w="0" w:type="dxa"/>
            <w:bottom w:w="0" w:type="dxa"/>
          </w:tblCellMar>
        </w:tblPrEx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89027" w14:textId="77777777" w:rsidR="00F81F53" w:rsidRDefault="001C5F26">
            <w:pPr>
              <w:spacing w:after="36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Coefficients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EDA99" w14:textId="77777777" w:rsidR="00F81F53" w:rsidRDefault="001C5F26">
            <w:pPr>
              <w:spacing w:after="36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Q17.15 format represented in hexadecimal</w:t>
            </w:r>
          </w:p>
        </w:tc>
      </w:tr>
      <w:tr w:rsidR="00F81F53" w14:paraId="40393C3D" w14:textId="77777777">
        <w:tblPrEx>
          <w:tblCellMar>
            <w:top w:w="0" w:type="dxa"/>
            <w:bottom w:w="0" w:type="dxa"/>
          </w:tblCellMar>
        </w:tblPrEx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907F5" w14:textId="77777777" w:rsidR="00F81F53" w:rsidRDefault="001C5F26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-0.032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30AFD" w14:textId="3F6EAA26" w:rsidR="00F81F53" w:rsidRDefault="00395023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0x FFFF FBE7</w:t>
            </w:r>
          </w:p>
        </w:tc>
      </w:tr>
      <w:tr w:rsidR="00F81F53" w14:paraId="28E4A818" w14:textId="77777777">
        <w:tblPrEx>
          <w:tblCellMar>
            <w:top w:w="0" w:type="dxa"/>
            <w:bottom w:w="0" w:type="dxa"/>
          </w:tblCellMar>
        </w:tblPrEx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8D011" w14:textId="77777777" w:rsidR="00F81F53" w:rsidRDefault="001C5F26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0.038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30933" w14:textId="71661A60" w:rsidR="00F81F53" w:rsidRDefault="00395023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0x 0000 04DD</w:t>
            </w:r>
          </w:p>
        </w:tc>
      </w:tr>
      <w:tr w:rsidR="00F81F53" w14:paraId="193E72A2" w14:textId="77777777">
        <w:tblPrEx>
          <w:tblCellMar>
            <w:top w:w="0" w:type="dxa"/>
            <w:bottom w:w="0" w:type="dxa"/>
          </w:tblCellMar>
        </w:tblPrEx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16DE5" w14:textId="77777777" w:rsidR="00F81F53" w:rsidRDefault="001C5F26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1C77B" w14:textId="7DBE8D03" w:rsidR="00F81F53" w:rsidRDefault="00395023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0x 0000 0625</w:t>
            </w:r>
          </w:p>
        </w:tc>
      </w:tr>
      <w:tr w:rsidR="00F81F53" w14:paraId="6F3B4433" w14:textId="77777777">
        <w:tblPrEx>
          <w:tblCellMar>
            <w:top w:w="0" w:type="dxa"/>
            <w:bottom w:w="0" w:type="dxa"/>
          </w:tblCellMar>
        </w:tblPrEx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06621" w14:textId="77777777" w:rsidR="00F81F53" w:rsidRDefault="001C5F26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-0.048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AB915" w14:textId="39316B90" w:rsidR="00F81F53" w:rsidRDefault="00395023">
            <w:pPr>
              <w:spacing w:after="360"/>
              <w:rPr>
                <w:lang w:val="en-US"/>
              </w:rPr>
            </w:pPr>
            <w:r>
              <w:rPr>
                <w:lang w:val="en-US"/>
              </w:rPr>
              <w:t>0X FFFF F9DB</w:t>
            </w:r>
          </w:p>
        </w:tc>
      </w:tr>
    </w:tbl>
    <w:p w14:paraId="4FB4562E" w14:textId="77777777" w:rsidR="00F81F53" w:rsidRDefault="001C5F26">
      <w:pPr>
        <w:spacing w:after="360"/>
        <w:rPr>
          <w:lang w:val="en-US"/>
        </w:rPr>
      </w:pPr>
      <w:r>
        <w:rPr>
          <w:lang w:val="en-US"/>
        </w:rPr>
        <w:t>Let’s student explain how they derive the above numbers.</w:t>
      </w:r>
    </w:p>
    <w:p w14:paraId="545B1414" w14:textId="77777777" w:rsidR="00F81F53" w:rsidRDefault="00F81F53">
      <w:pPr>
        <w:spacing w:after="360"/>
        <w:rPr>
          <w:lang w:val="en-US"/>
        </w:rPr>
      </w:pPr>
    </w:p>
    <w:p w14:paraId="451E1649" w14:textId="77777777" w:rsidR="00F81F53" w:rsidRDefault="001C5F26">
      <w:pPr>
        <w:spacing w:after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7D9B3" wp14:editId="364770A2">
                <wp:simplePos x="0" y="0"/>
                <wp:positionH relativeFrom="margin">
                  <wp:align>right</wp:align>
                </wp:positionH>
                <wp:positionV relativeFrom="paragraph">
                  <wp:posOffset>6345</wp:posOffset>
                </wp:positionV>
                <wp:extent cx="2371725" cy="1181103"/>
                <wp:effectExtent l="0" t="0" r="28575" b="19047"/>
                <wp:wrapNone/>
                <wp:docPr id="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11811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9C646C9" w14:textId="13FB785D" w:rsidR="00F81F53" w:rsidRDefault="00172786">
                            <w:r>
                              <w:t>Correct answer = 24.324</w:t>
                            </w:r>
                          </w:p>
                          <w:p w14:paraId="31455437" w14:textId="7B5E67D4" w:rsidR="00172786" w:rsidRDefault="00172786">
                            <w:r>
                              <w:t>R9 value = 0x18 = 24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7D9B3" id="Text Box 20" o:spid="_x0000_s1031" type="#_x0000_t202" style="position:absolute;margin-left:135.55pt;margin-top:.5pt;width:186.75pt;height:93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" strokeweight=".17625mm">
                <v:textbox>
                  <w:txbxContent>
                    <w:p w14:paraId="59C646C9" w14:textId="13FB785D" w:rsidR="00F81F53" w:rsidRDefault="00172786">
                      <w:r>
                        <w:t>Correct answer = 24.324</w:t>
                      </w:r>
                    </w:p>
                    <w:p w14:paraId="31455437" w14:textId="7B5E67D4" w:rsidR="00172786" w:rsidRDefault="00172786">
                      <w:r>
                        <w:t>R9 value = 0x18 = 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US"/>
        </w:rPr>
        <w:t>(1_3) Verify that your digital filter output is correct:</w:t>
      </w:r>
    </w:p>
    <w:p w14:paraId="2E49D240" w14:textId="77777777" w:rsidR="00F81F53" w:rsidRDefault="00F81F53">
      <w:pPr>
        <w:spacing w:after="360"/>
      </w:pPr>
    </w:p>
    <w:p w14:paraId="6113B205" w14:textId="77777777" w:rsidR="00F81F53" w:rsidRDefault="00F81F53">
      <w:pPr>
        <w:rPr>
          <w:lang w:val="en-US"/>
        </w:rPr>
      </w:pPr>
    </w:p>
    <w:p w14:paraId="4BA162AD" w14:textId="77777777" w:rsidR="00F81F53" w:rsidRDefault="00F81F53">
      <w:pPr>
        <w:rPr>
          <w:lang w:val="en-US"/>
        </w:rPr>
      </w:pPr>
    </w:p>
    <w:p w14:paraId="0953602A" w14:textId="77777777" w:rsidR="00F81F53" w:rsidRDefault="001C5F26">
      <w:pPr>
        <w:rPr>
          <w:lang w:val="en-US"/>
        </w:rPr>
      </w:pPr>
      <w:r>
        <w:rPr>
          <w:lang w:val="en-US"/>
        </w:rPr>
        <w:t>(1_4) What do you check whether your digital filter output has overflown? Why is the Z flag = 1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16"/>
      </w:tblGrid>
      <w:tr w:rsidR="00F81F53" w14:paraId="56A1CDB4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CF283" w14:textId="481542C7" w:rsidR="00F81F53" w:rsidRDefault="0017278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I check the V (signed overflow) flag to see if the output has overflown. The Z flag == 1 when the result of the flag-setting instruction is zero.</w:t>
            </w:r>
          </w:p>
          <w:p w14:paraId="461081D4" w14:textId="77777777" w:rsidR="00F81F53" w:rsidRDefault="00F81F53">
            <w:pPr>
              <w:spacing w:after="0"/>
              <w:rPr>
                <w:lang w:val="en-US"/>
              </w:rPr>
            </w:pPr>
          </w:p>
          <w:p w14:paraId="02516D9F" w14:textId="77777777" w:rsidR="00F81F53" w:rsidRDefault="00F81F53">
            <w:pPr>
              <w:spacing w:after="0"/>
              <w:rPr>
                <w:lang w:val="en-US"/>
              </w:rPr>
            </w:pPr>
          </w:p>
          <w:p w14:paraId="08E72ACE" w14:textId="77777777" w:rsidR="00F81F53" w:rsidRDefault="00F81F53">
            <w:pPr>
              <w:spacing w:after="0"/>
              <w:rPr>
                <w:lang w:val="en-US"/>
              </w:rPr>
            </w:pPr>
          </w:p>
          <w:p w14:paraId="2761E39A" w14:textId="77777777" w:rsidR="00F81F53" w:rsidRDefault="00F81F53">
            <w:pPr>
              <w:spacing w:after="0"/>
              <w:rPr>
                <w:lang w:val="en-US"/>
              </w:rPr>
            </w:pPr>
          </w:p>
          <w:p w14:paraId="71654F58" w14:textId="77777777" w:rsidR="00F81F53" w:rsidRDefault="00F81F53">
            <w:pPr>
              <w:spacing w:after="0"/>
              <w:rPr>
                <w:lang w:val="en-US"/>
              </w:rPr>
            </w:pPr>
          </w:p>
        </w:tc>
      </w:tr>
    </w:tbl>
    <w:p w14:paraId="185D55D3" w14:textId="77777777" w:rsidR="00F81F53" w:rsidRDefault="00F81F53">
      <w:pPr>
        <w:rPr>
          <w:lang w:val="en-US"/>
        </w:rPr>
      </w:pPr>
    </w:p>
    <w:p w14:paraId="4FB2348D" w14:textId="77777777" w:rsidR="00F81F53" w:rsidRDefault="00F81F53">
      <w:pPr>
        <w:rPr>
          <w:lang w:val="en-US"/>
        </w:rPr>
      </w:pPr>
    </w:p>
    <w:p w14:paraId="0296E835" w14:textId="77777777" w:rsidR="00F81F53" w:rsidRDefault="00F81F53">
      <w:pPr>
        <w:rPr>
          <w:lang w:val="en-US"/>
        </w:rPr>
      </w:pPr>
    </w:p>
    <w:p w14:paraId="7256EAB4" w14:textId="77777777" w:rsidR="00F81F53" w:rsidRDefault="00F81F53">
      <w:pPr>
        <w:rPr>
          <w:lang w:val="en-US"/>
        </w:rPr>
      </w:pPr>
    </w:p>
    <w:p w14:paraId="0B76F71A" w14:textId="77777777" w:rsidR="00F81F53" w:rsidRDefault="00F81F53">
      <w:pPr>
        <w:rPr>
          <w:lang w:val="en-US"/>
        </w:rPr>
      </w:pPr>
    </w:p>
    <w:p w14:paraId="6DF266A7" w14:textId="77777777" w:rsidR="00F81F53" w:rsidRDefault="00F81F53">
      <w:pPr>
        <w:rPr>
          <w:lang w:val="en-US"/>
        </w:rPr>
      </w:pPr>
    </w:p>
    <w:p w14:paraId="0758F614" w14:textId="77777777" w:rsidR="00F81F53" w:rsidRDefault="00F81F53">
      <w:pPr>
        <w:rPr>
          <w:lang w:val="en-US"/>
        </w:rPr>
      </w:pPr>
    </w:p>
    <w:p w14:paraId="7AE515D5" w14:textId="77777777" w:rsidR="00F81F53" w:rsidRDefault="001C5F26">
      <w:r>
        <w:rPr>
          <w:b/>
          <w:bCs/>
          <w:lang w:val="en-US"/>
        </w:rPr>
        <w:t>Exercise 2 (Insert screenshot of the Debug session, which must include Register, Disassemble, Memory (starting from 0x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4000 0400) and command wind</w:t>
      </w:r>
      <w:r>
        <w:rPr>
          <w:b/>
          <w:bCs/>
        </w:rPr>
        <w:t>ows)</w:t>
      </w:r>
    </w:p>
    <w:p w14:paraId="6F8118C4" w14:textId="4D2C4197" w:rsidR="00F81F53" w:rsidRDefault="003445A9" w:rsidP="003445A9">
      <w:pPr>
        <w:ind w:hanging="1134"/>
      </w:pPr>
      <w:r>
        <w:rPr>
          <w:noProof/>
        </w:rPr>
        <w:drawing>
          <wp:inline distT="0" distB="0" distL="0" distR="0" wp14:anchorId="49CD784F" wp14:editId="340E4C31">
            <wp:extent cx="5731510" cy="30835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282E" w14:textId="4AE07D37" w:rsidR="003445A9" w:rsidRPr="003445A9" w:rsidRDefault="003445A9" w:rsidP="003445A9">
      <w:pPr>
        <w:ind w:hanging="1134"/>
      </w:pPr>
      <w:r>
        <w:rPr>
          <w:noProof/>
        </w:rPr>
        <w:drawing>
          <wp:inline distT="0" distB="0" distL="0" distR="0" wp14:anchorId="213093DA" wp14:editId="35EAE3FD">
            <wp:extent cx="5731510" cy="30778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0CD7" w14:textId="77777777" w:rsidR="00F81F53" w:rsidRDefault="00F81F53">
      <w:pPr>
        <w:rPr>
          <w:lang w:val="en-US"/>
        </w:rPr>
      </w:pPr>
    </w:p>
    <w:p w14:paraId="051974D8" w14:textId="77777777" w:rsidR="00F81F53" w:rsidRDefault="00F81F53">
      <w:pPr>
        <w:rPr>
          <w:lang w:val="en-US"/>
        </w:rPr>
      </w:pPr>
    </w:p>
    <w:p w14:paraId="3CA422B0" w14:textId="77777777" w:rsidR="00F81F53" w:rsidRDefault="00F81F53">
      <w:pPr>
        <w:rPr>
          <w:lang w:val="en-US"/>
        </w:rPr>
      </w:pPr>
    </w:p>
    <w:p w14:paraId="7FD397D2" w14:textId="77777777" w:rsidR="00F81F53" w:rsidRDefault="00F81F53">
      <w:pPr>
        <w:rPr>
          <w:lang w:val="en-US"/>
        </w:rPr>
      </w:pPr>
    </w:p>
    <w:p w14:paraId="737443FA" w14:textId="77777777" w:rsidR="00F81F53" w:rsidRDefault="001C5F26">
      <w:pPr>
        <w:spacing w:after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B8D110" wp14:editId="66394753">
                <wp:simplePos x="0" y="0"/>
                <wp:positionH relativeFrom="column">
                  <wp:posOffset>4250688</wp:posOffset>
                </wp:positionH>
                <wp:positionV relativeFrom="paragraph">
                  <wp:posOffset>13331</wp:posOffset>
                </wp:positionV>
                <wp:extent cx="1992633" cy="289563"/>
                <wp:effectExtent l="0" t="0" r="26667" b="15237"/>
                <wp:wrapNone/>
                <wp:docPr id="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633" cy="289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619025" w14:textId="1A2B35DD" w:rsidR="00F81F53" w:rsidRDefault="003445A9">
                            <w:r>
                              <w:t>236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8D110" id="Text Box 25" o:spid="_x0000_s1032" type="#_x0000_t202" style="position:absolute;margin-left:334.7pt;margin-top:1.05pt;width:156.9pt;height:2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" strokeweight=".17625mm">
                <v:textbox>
                  <w:txbxContent>
                    <w:p w14:paraId="76619025" w14:textId="1A2B35DD" w:rsidR="00F81F53" w:rsidRDefault="003445A9">
                      <w:r>
                        <w:t>236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(2_1) State the number of bytes used in your code </w:t>
      </w:r>
      <w:r>
        <w:rPr>
          <w:lang w:val="en-US"/>
        </w:rPr>
        <w:br/>
        <w:t xml:space="preserve">          (include literal pool and data stored in the program memory) </w:t>
      </w:r>
    </w:p>
    <w:p w14:paraId="4E60D537" w14:textId="77777777" w:rsidR="00F81F53" w:rsidRDefault="001C5F26">
      <w:pPr>
        <w:rPr>
          <w:lang w:val="en-US"/>
        </w:rPr>
      </w:pPr>
      <w:r>
        <w:rPr>
          <w:lang w:val="en-US"/>
        </w:rPr>
        <w:lastRenderedPageBreak/>
        <w:t>(2_2) Fill in the content of the stack (FD) after your program pushes the data into the stack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F81F53" w14:paraId="40DC6F39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08182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552F7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</w:tr>
      <w:tr w:rsidR="00F81F53" w14:paraId="4EAC3568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3BEF6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0x4000 0100</w:t>
            </w:r>
          </w:p>
          <w:p w14:paraId="1BE1DABB" w14:textId="77777777" w:rsidR="00F81F53" w:rsidRDefault="00F81F53">
            <w:pPr>
              <w:spacing w:after="0"/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0F8F9" w14:textId="013F4516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00 00 00 00</w:t>
            </w:r>
          </w:p>
        </w:tc>
      </w:tr>
      <w:tr w:rsidR="00F81F53" w14:paraId="45124F47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9C587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0x4000 000FC</w:t>
            </w:r>
          </w:p>
          <w:p w14:paraId="236B915B" w14:textId="77777777" w:rsidR="00F81F53" w:rsidRDefault="00F81F53">
            <w:pPr>
              <w:spacing w:after="0"/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40435" w14:textId="08856BC3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07 00 00 00</w:t>
            </w:r>
          </w:p>
        </w:tc>
      </w:tr>
      <w:tr w:rsidR="00F81F53" w14:paraId="259E8133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83187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0x4000 000F8</w:t>
            </w:r>
          </w:p>
          <w:p w14:paraId="201106F9" w14:textId="77777777" w:rsidR="00F81F53" w:rsidRDefault="00F81F53">
            <w:pPr>
              <w:spacing w:after="0"/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454CC2" w14:textId="02057ACA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00 00 00 00</w:t>
            </w:r>
          </w:p>
        </w:tc>
      </w:tr>
      <w:tr w:rsidR="00F81F53" w14:paraId="748A43C5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F4962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0x4000 000F4</w:t>
            </w:r>
          </w:p>
          <w:p w14:paraId="473F15DC" w14:textId="77777777" w:rsidR="00F81F53" w:rsidRDefault="00F81F53">
            <w:pPr>
              <w:spacing w:after="0"/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669EB" w14:textId="78AA607A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00 03 00 40</w:t>
            </w:r>
          </w:p>
        </w:tc>
      </w:tr>
      <w:tr w:rsidR="00F81F53" w14:paraId="70BBDA55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6CFE1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0x4000 000F0</w:t>
            </w:r>
          </w:p>
          <w:p w14:paraId="5871D98E" w14:textId="77777777" w:rsidR="00F81F53" w:rsidRDefault="00F81F53">
            <w:pPr>
              <w:spacing w:after="0"/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40F4E" w14:textId="3515DC26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00 02 00 40</w:t>
            </w:r>
          </w:p>
        </w:tc>
      </w:tr>
      <w:tr w:rsidR="00F81F53" w14:paraId="3ABB9644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3D527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0x4000 000EC</w:t>
            </w:r>
          </w:p>
          <w:p w14:paraId="1B053720" w14:textId="77777777" w:rsidR="00F81F53" w:rsidRDefault="00F81F53">
            <w:pPr>
              <w:spacing w:after="0"/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08724" w14:textId="7EFCD0CB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00 00 00 00</w:t>
            </w:r>
          </w:p>
          <w:p w14:paraId="24ED329E" w14:textId="77777777" w:rsidR="00F81F53" w:rsidRDefault="00F81F53">
            <w:pPr>
              <w:spacing w:after="0"/>
              <w:rPr>
                <w:lang w:val="en-US"/>
              </w:rPr>
            </w:pPr>
          </w:p>
        </w:tc>
      </w:tr>
      <w:tr w:rsidR="00F81F53" w14:paraId="43D0AFA9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07164" w14:textId="77777777" w:rsidR="00F81F53" w:rsidRDefault="001C5F2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SP (What is the value of SP after the completion of the program)</w:t>
            </w:r>
          </w:p>
          <w:p w14:paraId="5F8AD621" w14:textId="77777777" w:rsidR="00F81F53" w:rsidRDefault="00F81F53">
            <w:pPr>
              <w:spacing w:after="0"/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590CB" w14:textId="1CD0546A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0x4000 0100 </w:t>
            </w:r>
          </w:p>
        </w:tc>
      </w:tr>
    </w:tbl>
    <w:p w14:paraId="37EFC03C" w14:textId="77777777" w:rsidR="00F81F53" w:rsidRDefault="00F81F53">
      <w:pPr>
        <w:rPr>
          <w:lang w:val="en-US"/>
        </w:rPr>
      </w:pPr>
    </w:p>
    <w:p w14:paraId="03AE8F79" w14:textId="77777777" w:rsidR="00F81F53" w:rsidRDefault="001C5F26">
      <w:pPr>
        <w:rPr>
          <w:lang w:val="en-US"/>
        </w:rPr>
      </w:pPr>
      <w:r>
        <w:rPr>
          <w:lang w:val="en-US"/>
        </w:rPr>
        <w:t xml:space="preserve">(2_3) Student to list down their mistakes when programming. How do they debug their code? 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16"/>
      </w:tblGrid>
      <w:tr w:rsidR="00F81F53" w14:paraId="2B123F8B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272D" w14:textId="51511362" w:rsidR="00F81F53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I loaded the wrong values into memory when entering values of the input data.</w:t>
            </w:r>
          </w:p>
          <w:p w14:paraId="2E617264" w14:textId="22026913" w:rsidR="00CB54C8" w:rsidRDefault="00CB54C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I debug by running the program step by step and checking the register values to make sure everything is correct.</w:t>
            </w:r>
          </w:p>
          <w:p w14:paraId="38FEEC8C" w14:textId="77777777" w:rsidR="00F81F53" w:rsidRDefault="00F81F53">
            <w:pPr>
              <w:spacing w:after="0"/>
              <w:rPr>
                <w:lang w:val="en-US"/>
              </w:rPr>
            </w:pPr>
          </w:p>
          <w:p w14:paraId="26C592CC" w14:textId="77777777" w:rsidR="00F81F53" w:rsidRDefault="00F81F53">
            <w:pPr>
              <w:spacing w:after="0"/>
              <w:rPr>
                <w:lang w:val="en-US"/>
              </w:rPr>
            </w:pPr>
          </w:p>
          <w:p w14:paraId="049D7115" w14:textId="77777777" w:rsidR="00F81F53" w:rsidRDefault="00F81F53">
            <w:pPr>
              <w:spacing w:after="0"/>
              <w:rPr>
                <w:lang w:val="en-US"/>
              </w:rPr>
            </w:pPr>
          </w:p>
          <w:p w14:paraId="2707E55B" w14:textId="77777777" w:rsidR="00F81F53" w:rsidRDefault="00F81F53">
            <w:pPr>
              <w:spacing w:after="0"/>
              <w:rPr>
                <w:lang w:val="en-US"/>
              </w:rPr>
            </w:pPr>
          </w:p>
          <w:p w14:paraId="74F6ACC5" w14:textId="77777777" w:rsidR="00F81F53" w:rsidRDefault="00F81F53">
            <w:pPr>
              <w:spacing w:after="0"/>
              <w:rPr>
                <w:lang w:val="en-US"/>
              </w:rPr>
            </w:pPr>
          </w:p>
          <w:p w14:paraId="364F042B" w14:textId="77777777" w:rsidR="00F81F53" w:rsidRDefault="00F81F53">
            <w:pPr>
              <w:spacing w:after="0"/>
              <w:rPr>
                <w:lang w:val="en-US"/>
              </w:rPr>
            </w:pPr>
          </w:p>
          <w:p w14:paraId="105FB02E" w14:textId="77777777" w:rsidR="00F81F53" w:rsidRDefault="00F81F53">
            <w:pPr>
              <w:spacing w:after="0"/>
              <w:rPr>
                <w:lang w:val="en-US"/>
              </w:rPr>
            </w:pPr>
          </w:p>
          <w:p w14:paraId="41F67DEC" w14:textId="77777777" w:rsidR="00F81F53" w:rsidRDefault="00F81F53">
            <w:pPr>
              <w:spacing w:after="0"/>
              <w:rPr>
                <w:lang w:val="en-US"/>
              </w:rPr>
            </w:pPr>
          </w:p>
          <w:p w14:paraId="28499CD4" w14:textId="77777777" w:rsidR="00F81F53" w:rsidRDefault="00F81F53">
            <w:pPr>
              <w:spacing w:after="0"/>
              <w:rPr>
                <w:lang w:val="en-US"/>
              </w:rPr>
            </w:pPr>
          </w:p>
        </w:tc>
      </w:tr>
    </w:tbl>
    <w:p w14:paraId="761C78C1" w14:textId="77777777" w:rsidR="00F81F53" w:rsidRDefault="00F81F53">
      <w:pPr>
        <w:rPr>
          <w:lang w:val="en-US"/>
        </w:rPr>
      </w:pPr>
    </w:p>
    <w:p w14:paraId="3D518C55" w14:textId="77777777" w:rsidR="00F81F53" w:rsidRDefault="00F81F53">
      <w:pPr>
        <w:rPr>
          <w:lang w:val="en-US"/>
        </w:rPr>
      </w:pPr>
    </w:p>
    <w:p w14:paraId="7C817B68" w14:textId="77777777" w:rsidR="00F81F53" w:rsidRDefault="00F81F53">
      <w:pPr>
        <w:rPr>
          <w:lang w:val="en-US"/>
        </w:rPr>
      </w:pPr>
    </w:p>
    <w:p w14:paraId="0E683F84" w14:textId="77777777" w:rsidR="00F81F53" w:rsidRDefault="00F81F53">
      <w:pPr>
        <w:rPr>
          <w:lang w:val="en-US"/>
        </w:rPr>
      </w:pPr>
    </w:p>
    <w:p w14:paraId="505972CF" w14:textId="77777777" w:rsidR="00F81F53" w:rsidRDefault="00F81F53">
      <w:pPr>
        <w:rPr>
          <w:lang w:val="en-US"/>
        </w:rPr>
      </w:pPr>
    </w:p>
    <w:p w14:paraId="12965076" w14:textId="77777777" w:rsidR="00F81F53" w:rsidRDefault="00F81F53">
      <w:pPr>
        <w:rPr>
          <w:lang w:val="en-US"/>
        </w:rPr>
      </w:pPr>
    </w:p>
    <w:p w14:paraId="2B996981" w14:textId="77777777" w:rsidR="00F81F53" w:rsidRDefault="001C5F26">
      <w:r>
        <w:rPr>
          <w:b/>
          <w:bCs/>
          <w:lang w:val="en-US"/>
        </w:rPr>
        <w:t>Exercise 3: Optional Questions (Insert screenshot of the Debug session, which must include Register, Disassemble, Memory (starting from 0x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4000 0400) and command wind</w:t>
      </w:r>
      <w:r>
        <w:rPr>
          <w:b/>
          <w:bCs/>
        </w:rPr>
        <w:t>ows). Please expand the page if you need to show more code.</w:t>
      </w:r>
    </w:p>
    <w:p w14:paraId="37713AE7" w14:textId="77777777" w:rsidR="00F81F53" w:rsidRDefault="00F81F53">
      <w:pPr>
        <w:ind w:hanging="1134"/>
      </w:pPr>
    </w:p>
    <w:p w14:paraId="0DED7CDF" w14:textId="77777777" w:rsidR="00F81F53" w:rsidRDefault="00F81F53">
      <w:pPr>
        <w:ind w:left="-720"/>
      </w:pPr>
    </w:p>
    <w:p w14:paraId="6ADC3F64" w14:textId="77777777" w:rsidR="00F81F53" w:rsidRDefault="00F81F53">
      <w:pPr>
        <w:rPr>
          <w:b/>
          <w:bCs/>
          <w:sz w:val="24"/>
          <w:szCs w:val="24"/>
          <w:lang w:val="en-US"/>
        </w:rPr>
      </w:pPr>
    </w:p>
    <w:p w14:paraId="1E78CB01" w14:textId="77777777" w:rsidR="00F81F53" w:rsidRDefault="00F81F53">
      <w:pPr>
        <w:rPr>
          <w:b/>
          <w:bCs/>
          <w:sz w:val="24"/>
          <w:szCs w:val="24"/>
          <w:lang w:val="en-US"/>
        </w:rPr>
      </w:pPr>
    </w:p>
    <w:p w14:paraId="1B109997" w14:textId="77777777" w:rsidR="00F81F53" w:rsidRDefault="001C5F2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E722660" wp14:editId="3C3707F1">
                <wp:simplePos x="0" y="0"/>
                <wp:positionH relativeFrom="column">
                  <wp:posOffset>161921</wp:posOffset>
                </wp:positionH>
                <wp:positionV relativeFrom="paragraph">
                  <wp:posOffset>226698</wp:posOffset>
                </wp:positionV>
                <wp:extent cx="3000375" cy="243843"/>
                <wp:effectExtent l="0" t="0" r="28575" b="22857"/>
                <wp:wrapNone/>
                <wp:docPr id="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438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B8ABE5" w14:textId="537DAB2E" w:rsidR="00F81F53" w:rsidRDefault="00617F8C"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333333"/>
                                <w:sz w:val="21"/>
                                <w:szCs w:val="21"/>
                                <w:shd w:val="clear" w:color="auto" w:fill="FFFFFF"/>
                              </w:rPr>
                              <w:t>Chong Zhi Yu Justin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22660" id="Text Box 13" o:spid="_x0000_s1033" type="#_x0000_t202" style="position:absolute;margin-left:12.75pt;margin-top:17.85pt;width:236.25pt;height:19.2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" strokeweight=".17625mm">
                <v:textbox>
                  <w:txbxContent>
                    <w:p w14:paraId="1CB8ABE5" w14:textId="537DAB2E" w:rsidR="00F81F53" w:rsidRDefault="00617F8C">
                      <w:r>
                        <w:rPr>
                          <w:rFonts w:ascii="Helvetica" w:hAnsi="Helvetica"/>
                          <w:b/>
                          <w:bCs/>
                          <w:color w:val="333333"/>
                          <w:sz w:val="21"/>
                          <w:szCs w:val="21"/>
                          <w:shd w:val="clear" w:color="auto" w:fill="FFFFFF"/>
                        </w:rPr>
                        <w:t>Chong Zhi Yu Justin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24"/>
          <w:lang w:val="en-US"/>
        </w:rPr>
        <w:t xml:space="preserve">Declaration: </w:t>
      </w:r>
    </w:p>
    <w:p w14:paraId="66E1007B" w14:textId="77777777" w:rsidR="00F81F53" w:rsidRDefault="001C5F26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I,                                                                        un          understand that submitting work that isn’t </w:t>
      </w:r>
    </w:p>
    <w:p w14:paraId="60DC6B96" w14:textId="77777777" w:rsidR="00F81F53" w:rsidRDefault="001C5F26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my own may result in no mark being awarded to this lab component.</w:t>
      </w:r>
    </w:p>
    <w:p w14:paraId="031851D5" w14:textId="77777777" w:rsidR="00F81F53" w:rsidRDefault="001C5F26">
      <w:r>
        <w:rPr>
          <w:rFonts w:ascii="Helvetica" w:hAnsi="Helvetica"/>
          <w:noProof/>
          <w:color w:val="333333"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3884F0" wp14:editId="6150C39A">
                <wp:simplePos x="0" y="0"/>
                <wp:positionH relativeFrom="column">
                  <wp:posOffset>1116326</wp:posOffset>
                </wp:positionH>
                <wp:positionV relativeFrom="paragraph">
                  <wp:posOffset>165735</wp:posOffset>
                </wp:positionV>
                <wp:extent cx="3387094" cy="22860"/>
                <wp:effectExtent l="19050" t="19050" r="22856" b="34290"/>
                <wp:wrapNone/>
                <wp:docPr id="9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7094" cy="22860"/>
                        </a:xfrm>
                        <a:prstGeom prst="straightConnector1">
                          <a:avLst/>
                        </a:prstGeom>
                        <a:noFill/>
                        <a:ln w="38103" cap="flat">
                          <a:solidFill>
                            <a:srgbClr val="4472C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BAE8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Connector 14" o:spid="_x0000_s1026" type="#_x0000_t32" style="position:absolute;margin-left:87.9pt;margin-top:13.05pt;width:266.7pt;height:1.8pt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" strokecolor="#4472c4" strokeweight="1.0584mm">
                <v:stroke joinstyle="miter"/>
              </v:shape>
            </w:pict>
          </mc:Fallback>
        </mc:AlternateContent>
      </w:r>
    </w:p>
    <w:sectPr w:rsidR="00F81F53">
      <w:headerReference w:type="default" r:id="rId10"/>
      <w:footerReference w:type="default" r:id="rId11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A1FA2" w14:textId="77777777" w:rsidR="00470E94" w:rsidRDefault="00470E94">
      <w:pPr>
        <w:spacing w:after="0"/>
      </w:pPr>
      <w:r>
        <w:separator/>
      </w:r>
    </w:p>
  </w:endnote>
  <w:endnote w:type="continuationSeparator" w:id="0">
    <w:p w14:paraId="0D930340" w14:textId="77777777" w:rsidR="00470E94" w:rsidRDefault="00470E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9C64EF" w14:textId="77777777" w:rsidR="001C5F26" w:rsidRDefault="001C5F26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  <w:p w14:paraId="65D8DAEC" w14:textId="77777777" w:rsidR="001C5F26" w:rsidRDefault="001C5F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C8699" w14:textId="77777777" w:rsidR="00470E94" w:rsidRDefault="00470E94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0E5D64F1" w14:textId="77777777" w:rsidR="00470E94" w:rsidRDefault="00470E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1045F" w14:textId="77777777" w:rsidR="001C5F26" w:rsidRDefault="001C5F26">
    <w:pPr>
      <w:pStyle w:val="Header"/>
    </w:pPr>
    <w:r>
      <w:t>L3002B_Answer_Sheet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81F53"/>
    <w:rsid w:val="001600FB"/>
    <w:rsid w:val="00172786"/>
    <w:rsid w:val="001C5F26"/>
    <w:rsid w:val="003445A9"/>
    <w:rsid w:val="00395023"/>
    <w:rsid w:val="00470E94"/>
    <w:rsid w:val="00617F8C"/>
    <w:rsid w:val="007D43C2"/>
    <w:rsid w:val="00B539E2"/>
    <w:rsid w:val="00CB54C8"/>
    <w:rsid w:val="00D70925"/>
    <w:rsid w:val="00D777E0"/>
    <w:rsid w:val="00F8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615B0"/>
  <w15:docId w15:val="{D6AAB837-5109-4ABB-B984-819BB5724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n-SG" w:eastAsia="en-US" w:bidi="ar-SA"/>
      </w:rPr>
    </w:rPrDefault>
    <w:pPrDefault>
      <w:pPr>
        <w:autoSpaceDN w:val="0"/>
        <w:spacing w:after="16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Woon Gan</dc:creator>
  <cp:keywords/>
  <dc:description/>
  <cp:lastModifiedBy>#CHONG ZHI YU JUSTIN#</cp:lastModifiedBy>
  <cp:revision>4</cp:revision>
  <cp:lastPrinted>2020-10-30T04:53:00Z</cp:lastPrinted>
  <dcterms:created xsi:type="dcterms:W3CDTF">2020-07-18T17:08:00Z</dcterms:created>
  <dcterms:modified xsi:type="dcterms:W3CDTF">2020-10-30T04:55:00Z</dcterms:modified>
</cp:coreProperties>
</file>